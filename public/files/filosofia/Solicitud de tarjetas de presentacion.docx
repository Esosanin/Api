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3ABF5" w14:textId="3A7D86C8" w:rsidR="00B302F4" w:rsidRPr="0078411D" w:rsidRDefault="001A0B1C" w:rsidP="003D64A4">
      <w:pPr>
        <w:tabs>
          <w:tab w:val="left" w:pos="8040"/>
        </w:tabs>
        <w:jc w:val="right"/>
        <w:rPr>
          <w:rFonts w:ascii="Century Gothic" w:hAnsi="Century Gothic" w:cs="Tahoma"/>
          <w:b/>
          <w:szCs w:val="28"/>
        </w:rPr>
      </w:pPr>
      <w:r w:rsidRPr="0078411D">
        <w:rPr>
          <w:rFonts w:ascii="Century Gothic" w:hAnsi="Century Gothic" w:cs="Tahoma"/>
          <w:b/>
          <w:szCs w:val="28"/>
        </w:rPr>
        <w:t>Fecha</w:t>
      </w:r>
      <w:r w:rsidR="000619BA">
        <w:rPr>
          <w:rFonts w:ascii="Century Gothic" w:hAnsi="Century Gothic" w:cs="Tahoma"/>
          <w:b/>
          <w:szCs w:val="28"/>
        </w:rPr>
        <w:t>:</w:t>
      </w:r>
      <w:r w:rsidR="00982507">
        <w:rPr>
          <w:rFonts w:ascii="Century Gothic" w:hAnsi="Century Gothic" w:cs="Tahoma"/>
          <w:b/>
          <w:szCs w:val="28"/>
        </w:rPr>
        <w:t xml:space="preserve"> </w:t>
      </w:r>
      <w:r w:rsidR="00B5382E">
        <w:rPr>
          <w:rFonts w:ascii="Century Gothic" w:hAnsi="Century Gothic" w:cs="Tahoma"/>
          <w:b/>
          <w:szCs w:val="28"/>
        </w:rPr>
        <w:t>03-06</w:t>
      </w:r>
      <w:r w:rsidR="00772462">
        <w:rPr>
          <w:rFonts w:ascii="Century Gothic" w:hAnsi="Century Gothic" w:cs="Tahoma"/>
          <w:b/>
          <w:szCs w:val="28"/>
        </w:rPr>
        <w:t>-2021</w:t>
      </w:r>
      <w:bookmarkStart w:id="0" w:name="_GoBack"/>
      <w:bookmarkEnd w:id="0"/>
    </w:p>
    <w:p w14:paraId="72D3ABF6" w14:textId="77777777" w:rsidR="00B302F4" w:rsidRDefault="00B302F4" w:rsidP="00B302F4">
      <w:pPr>
        <w:jc w:val="center"/>
        <w:rPr>
          <w:rFonts w:ascii="Century Gothic" w:hAnsi="Century Gothic" w:cs="Tahoma"/>
          <w:b/>
          <w:sz w:val="28"/>
          <w:szCs w:val="28"/>
        </w:rPr>
      </w:pPr>
    </w:p>
    <w:p w14:paraId="72D3ABF7" w14:textId="77777777" w:rsidR="00B302F4" w:rsidRPr="00F71330" w:rsidRDefault="00B302F4" w:rsidP="00B302F4">
      <w:pPr>
        <w:jc w:val="center"/>
        <w:rPr>
          <w:rFonts w:ascii="Century Gothic" w:hAnsi="Century Gothic" w:cs="Tahoma"/>
          <w:b/>
          <w:sz w:val="28"/>
          <w:szCs w:val="28"/>
        </w:rPr>
      </w:pPr>
      <w:r w:rsidRPr="00F71330">
        <w:rPr>
          <w:rFonts w:ascii="Century Gothic" w:hAnsi="Century Gothic" w:cs="Tahoma"/>
          <w:b/>
          <w:sz w:val="28"/>
          <w:szCs w:val="28"/>
        </w:rPr>
        <w:t xml:space="preserve"> Solicitud de tarjetas de presentación.</w:t>
      </w:r>
    </w:p>
    <w:p w14:paraId="72D3ABF8" w14:textId="77777777" w:rsidR="00B302F4" w:rsidRPr="00F71330" w:rsidRDefault="00B302F4" w:rsidP="00B302F4">
      <w:pPr>
        <w:jc w:val="center"/>
        <w:rPr>
          <w:rFonts w:ascii="Century Gothic" w:hAnsi="Century Gothic" w:cs="Tahoma"/>
          <w:b/>
          <w:sz w:val="22"/>
          <w:szCs w:val="28"/>
        </w:rPr>
      </w:pPr>
      <w:r w:rsidRPr="00F71330">
        <w:rPr>
          <w:rFonts w:ascii="Century Gothic" w:hAnsi="Century Gothic" w:cs="Tahoma"/>
          <w:b/>
          <w:sz w:val="16"/>
          <w:szCs w:val="28"/>
        </w:rPr>
        <w:t>(200 tarjetas autorizadas por persona)</w:t>
      </w:r>
    </w:p>
    <w:p w14:paraId="72D3ABF9" w14:textId="0AB6174F" w:rsidR="00B302F4" w:rsidRDefault="00B302F4" w:rsidP="00B302F4">
      <w:pPr>
        <w:jc w:val="center"/>
        <w:rPr>
          <w:rFonts w:ascii="Century Gothic" w:hAnsi="Century Gothic" w:cs="Tahoma"/>
          <w:sz w:val="24"/>
          <w:szCs w:val="24"/>
        </w:rPr>
      </w:pPr>
    </w:p>
    <w:p w14:paraId="06A8E4A7" w14:textId="77777777" w:rsidR="008C6F1B" w:rsidRPr="00F71330" w:rsidRDefault="008C6F1B" w:rsidP="00B302F4">
      <w:pPr>
        <w:jc w:val="center"/>
        <w:rPr>
          <w:rFonts w:ascii="Century Gothic" w:hAnsi="Century Gothic" w:cs="Tahoma"/>
          <w:sz w:val="24"/>
          <w:szCs w:val="24"/>
        </w:rPr>
      </w:pPr>
    </w:p>
    <w:p w14:paraId="72D3ABFA" w14:textId="77777777" w:rsidR="00B302F4" w:rsidRPr="00F71330" w:rsidRDefault="00B302F4" w:rsidP="00B302F4">
      <w:pPr>
        <w:jc w:val="center"/>
        <w:rPr>
          <w:rFonts w:ascii="Century Gothic" w:hAnsi="Century Gothic" w:cs="Tahoma"/>
          <w:b/>
          <w:sz w:val="22"/>
          <w:szCs w:val="24"/>
        </w:rPr>
      </w:pPr>
    </w:p>
    <w:p w14:paraId="72D3ABFB" w14:textId="71FDD015" w:rsidR="00B302F4" w:rsidRDefault="00B302F4" w:rsidP="00B302F4">
      <w:pPr>
        <w:rPr>
          <w:rFonts w:ascii="Century Gothic" w:hAnsi="Century Gothic" w:cs="Tahoma"/>
          <w:b/>
          <w:sz w:val="22"/>
          <w:szCs w:val="24"/>
        </w:rPr>
      </w:pPr>
      <w:r w:rsidRPr="00F71330">
        <w:rPr>
          <w:rFonts w:ascii="Century Gothic" w:hAnsi="Century Gothic" w:cs="Tahoma"/>
          <w:b/>
          <w:sz w:val="22"/>
          <w:szCs w:val="24"/>
        </w:rPr>
        <w:t xml:space="preserve">                           Nombre del solicitante:</w:t>
      </w:r>
      <w:r w:rsidR="000619BA">
        <w:rPr>
          <w:rFonts w:ascii="Century Gothic" w:hAnsi="Century Gothic" w:cs="Tahoma"/>
          <w:b/>
          <w:sz w:val="22"/>
          <w:szCs w:val="24"/>
        </w:rPr>
        <w:t xml:space="preserve"> </w:t>
      </w:r>
      <w:r w:rsidR="00B5382E">
        <w:rPr>
          <w:rFonts w:ascii="Century Gothic" w:hAnsi="Century Gothic" w:cs="Tahoma"/>
          <w:b/>
          <w:sz w:val="22"/>
          <w:szCs w:val="24"/>
        </w:rPr>
        <w:t>Manuel de la Cruz A</w:t>
      </w:r>
    </w:p>
    <w:p w14:paraId="72D3ABFC" w14:textId="593C658E" w:rsidR="002578FE" w:rsidRDefault="00B302F4" w:rsidP="00E67630">
      <w:pPr>
        <w:rPr>
          <w:lang w:val="es-MX"/>
        </w:rPr>
      </w:pPr>
      <w:r w:rsidRPr="00F71330">
        <w:rPr>
          <w:rFonts w:ascii="Century Gothic" w:hAnsi="Century Gothic" w:cs="Tahoma"/>
          <w:b/>
          <w:sz w:val="22"/>
          <w:szCs w:val="24"/>
        </w:rPr>
        <w:t xml:space="preserve">                            Departamento:</w:t>
      </w:r>
      <w:r w:rsidR="00E67630">
        <w:rPr>
          <w:rFonts w:ascii="Century Gothic" w:hAnsi="Century Gothic" w:cs="Tahoma"/>
          <w:b/>
          <w:sz w:val="22"/>
          <w:szCs w:val="24"/>
        </w:rPr>
        <w:t xml:space="preserve"> </w:t>
      </w:r>
      <w:r w:rsidR="00B5382E">
        <w:rPr>
          <w:rFonts w:ascii="Century Gothic" w:hAnsi="Century Gothic" w:cs="Tahoma"/>
          <w:b/>
          <w:sz w:val="22"/>
          <w:szCs w:val="24"/>
        </w:rPr>
        <w:t xml:space="preserve">Almacen </w:t>
      </w:r>
    </w:p>
    <w:p w14:paraId="72D3ABFD" w14:textId="77777777" w:rsidR="002578FE" w:rsidRDefault="002578FE" w:rsidP="002578FE">
      <w:pPr>
        <w:ind w:left="1276"/>
        <w:rPr>
          <w:lang w:val="es-MX"/>
        </w:rPr>
      </w:pPr>
    </w:p>
    <w:p w14:paraId="72D3ABFE" w14:textId="77777777" w:rsidR="002578FE" w:rsidRPr="00B302F4" w:rsidRDefault="00E67630" w:rsidP="002578FE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t xml:space="preserve"> </w:t>
      </w:r>
      <w:r w:rsidR="00B302F4">
        <w:rPr>
          <w:rFonts w:ascii="Century Gothic" w:hAnsi="Century Gothic"/>
          <w:lang w:val="es-MX"/>
        </w:rPr>
        <w:t xml:space="preserve">    DATOS PARA REALIZAR TARJETAS. </w:t>
      </w:r>
    </w:p>
    <w:p w14:paraId="72D3ABFF" w14:textId="77777777" w:rsidR="002578FE" w:rsidRDefault="002578FE" w:rsidP="002578FE">
      <w:pPr>
        <w:ind w:left="1276"/>
        <w:rPr>
          <w:sz w:val="24"/>
          <w:szCs w:val="24"/>
          <w:lang w:val="es-MX"/>
        </w:rPr>
      </w:pPr>
    </w:p>
    <w:p w14:paraId="72D3AC00" w14:textId="77777777" w:rsidR="00B302F4" w:rsidRDefault="00D671D6" w:rsidP="002578FE">
      <w:pPr>
        <w:ind w:left="1276"/>
        <w:rPr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D3AC1C" wp14:editId="20A8A245">
                <wp:simplePos x="0" y="0"/>
                <wp:positionH relativeFrom="column">
                  <wp:posOffset>950595</wp:posOffset>
                </wp:positionH>
                <wp:positionV relativeFrom="paragraph">
                  <wp:posOffset>50164</wp:posOffset>
                </wp:positionV>
                <wp:extent cx="4685030" cy="1838325"/>
                <wp:effectExtent l="0" t="0" r="20320" b="2857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5030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3AC31" w14:textId="77777777" w:rsidR="00B302F4" w:rsidRPr="00F71330" w:rsidRDefault="00B302F4" w:rsidP="00B302F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72D3AC32" w14:textId="51F143AC" w:rsidR="0078411D" w:rsidRDefault="00B302F4" w:rsidP="00B302F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Nombre:</w:t>
                            </w:r>
                            <w:r w:rsidR="004E4ADF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4C30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Amando Zarate </w:t>
                            </w:r>
                            <w:r w:rsidR="006362F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Chávez</w:t>
                            </w:r>
                          </w:p>
                          <w:p w14:paraId="72D3AC33" w14:textId="66FEBEBF" w:rsidR="0078411D" w:rsidRDefault="000619BA" w:rsidP="00B302F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Puesto: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Ingeniero de Ventas Externas</w:t>
                            </w:r>
                          </w:p>
                          <w:p w14:paraId="72D3AC34" w14:textId="5395D91B" w:rsidR="0078411D" w:rsidRDefault="00B302F4" w:rsidP="00B302F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Teléfono</w:t>
                            </w:r>
                            <w:r w:rsidR="00D671D6"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="000619BA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362F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+52 (449</w:t>
                            </w:r>
                            <w:r w:rsid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="006362F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281 05 93</w:t>
                            </w:r>
                            <w:r w:rsid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2D3AC35" w14:textId="5778700B" w:rsidR="0078411D" w:rsidRDefault="0078411D" w:rsidP="00B302F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Cel.</w:t>
                            </w:r>
                            <w:r w:rsidR="004E4ADF"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="006362F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449 155 34 13</w:t>
                            </w:r>
                          </w:p>
                          <w:p w14:paraId="72D3AC36" w14:textId="58019B0E" w:rsidR="0078411D" w:rsidRDefault="00816E92" w:rsidP="00B302F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Dirección:</w:t>
                            </w:r>
                            <w:r w:rsidR="006D5788" w:rsidRP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5788" w:rsidRPr="00863D62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Avenida </w:t>
                            </w:r>
                            <w:r w:rsidR="00B5382E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Canal Interceptor 1303 El Plateado C.P. 20137 Aguascalientes, </w:t>
                            </w:r>
                            <w:proofErr w:type="spellStart"/>
                            <w:r w:rsidR="00B5382E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Ags</w:t>
                            </w:r>
                            <w:proofErr w:type="spellEnd"/>
                            <w:r w:rsidR="00B5382E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5E94087" w14:textId="164746BF" w:rsidR="006D5788" w:rsidRPr="00BF13EF" w:rsidRDefault="00B302F4" w:rsidP="006D5788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Correo electrónico</w:t>
                            </w:r>
                            <w:r w:rsidR="003D64A4"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="003D64A4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B5382E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                  armando.zarate</w:t>
                            </w:r>
                            <w:r w:rsid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@ecnautomation.com</w:t>
                            </w:r>
                          </w:p>
                          <w:p w14:paraId="72D3AC37" w14:textId="005D4467" w:rsidR="00B302F4" w:rsidRPr="00982507" w:rsidRDefault="00B302F4" w:rsidP="00B302F4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AC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4.85pt;margin-top:3.95pt;width:368.9pt;height:14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">
                <v:textbox>
                  <w:txbxContent>
                    <w:p w14:paraId="72D3AC31" w14:textId="77777777" w:rsidR="00B302F4" w:rsidRPr="00F71330" w:rsidRDefault="00B302F4" w:rsidP="00B302F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72D3AC32" w14:textId="51F143AC" w:rsidR="0078411D" w:rsidRDefault="00B302F4" w:rsidP="00B302F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Nombre:</w:t>
                      </w:r>
                      <w:r w:rsidR="004E4ADF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="00674C30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Amando Zarate </w:t>
                      </w:r>
                      <w:r w:rsidR="006362F8">
                        <w:rPr>
                          <w:rFonts w:ascii="Century Gothic" w:hAnsi="Century Gothic"/>
                          <w:sz w:val="24"/>
                          <w:szCs w:val="24"/>
                        </w:rPr>
                        <w:t>Chávez</w:t>
                      </w:r>
                    </w:p>
                    <w:p w14:paraId="72D3AC33" w14:textId="66FEBEBF" w:rsidR="0078411D" w:rsidRDefault="000619BA" w:rsidP="00B302F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Puesto: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>Ingeniero de Ventas Externas</w:t>
                      </w:r>
                    </w:p>
                    <w:p w14:paraId="72D3AC34" w14:textId="5395D91B" w:rsidR="0078411D" w:rsidRDefault="00B302F4" w:rsidP="00B302F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Teléfono</w:t>
                      </w:r>
                      <w:r w:rsidR="00D671D6"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:</w:t>
                      </w:r>
                      <w:r w:rsidR="000619BA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="006362F8">
                        <w:rPr>
                          <w:rFonts w:ascii="Century Gothic" w:hAnsi="Century Gothic"/>
                          <w:sz w:val="24"/>
                          <w:szCs w:val="24"/>
                        </w:rPr>
                        <w:t>+52 (449</w:t>
                      </w:r>
                      <w:r w:rsid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) </w:t>
                      </w:r>
                      <w:r w:rsidR="006362F8">
                        <w:rPr>
                          <w:rFonts w:ascii="Century Gothic" w:hAnsi="Century Gothic"/>
                          <w:sz w:val="24"/>
                          <w:szCs w:val="24"/>
                        </w:rPr>
                        <w:t>281 05 93</w:t>
                      </w:r>
                      <w:r w:rsid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2D3AC35" w14:textId="5778700B" w:rsidR="0078411D" w:rsidRDefault="0078411D" w:rsidP="00B302F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Cel.</w:t>
                      </w:r>
                      <w:r w:rsidR="004E4ADF"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:</w:t>
                      </w:r>
                      <w:r w:rsidR="006362F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449 155 34 13</w:t>
                      </w:r>
                    </w:p>
                    <w:p w14:paraId="72D3AC36" w14:textId="58019B0E" w:rsidR="0078411D" w:rsidRDefault="00816E92" w:rsidP="00B302F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Dirección:</w:t>
                      </w:r>
                      <w:r w:rsidR="006D5788" w:rsidRP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="006D5788" w:rsidRPr="00863D62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Avenida </w:t>
                      </w:r>
                      <w:r w:rsidR="00B5382E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Canal Interceptor 1303 El Plateado C.P. 20137 Aguascalientes, </w:t>
                      </w:r>
                      <w:proofErr w:type="spellStart"/>
                      <w:r w:rsidR="00B5382E">
                        <w:rPr>
                          <w:rFonts w:ascii="Century Gothic" w:hAnsi="Century Gothic"/>
                          <w:sz w:val="24"/>
                          <w:szCs w:val="24"/>
                        </w:rPr>
                        <w:t>Ags</w:t>
                      </w:r>
                      <w:proofErr w:type="spellEnd"/>
                      <w:r w:rsidR="00B5382E">
                        <w:rPr>
                          <w:rFonts w:ascii="Century Gothic" w:hAnsi="Century Gothic"/>
                          <w:sz w:val="24"/>
                          <w:szCs w:val="24"/>
                        </w:rPr>
                        <w:t>.</w:t>
                      </w:r>
                    </w:p>
                    <w:p w14:paraId="25E94087" w14:textId="164746BF" w:rsidR="006D5788" w:rsidRPr="00BF13EF" w:rsidRDefault="00B302F4" w:rsidP="006D5788">
                      <w:pPr>
                        <w:rPr>
                          <w:rFonts w:ascii="Lucida Bright" w:hAnsi="Lucida Bright"/>
                          <w:b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Correo electrónico</w:t>
                      </w:r>
                      <w:r w:rsidR="003D64A4"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:</w:t>
                      </w:r>
                      <w:r w:rsidR="003D64A4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</w:t>
                      </w:r>
                      <w:r w:rsidR="00B5382E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                  armando.zarate</w:t>
                      </w:r>
                      <w:r w:rsid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>@ecnautomation.com</w:t>
                      </w:r>
                    </w:p>
                    <w:p w14:paraId="72D3AC37" w14:textId="005D4467" w:rsidR="00B302F4" w:rsidRPr="00982507" w:rsidRDefault="00B302F4" w:rsidP="00B302F4">
                      <w:pPr>
                        <w:rPr>
                          <w:rFonts w:ascii="Lucida Bright" w:hAnsi="Lucida Bright"/>
                          <w:b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D3AC01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2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3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4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5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6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7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8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9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A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B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C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D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E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0F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10" w14:textId="77777777" w:rsidR="00B302F4" w:rsidRDefault="00B302F4" w:rsidP="002578FE">
      <w:pPr>
        <w:ind w:left="1276"/>
        <w:rPr>
          <w:sz w:val="24"/>
          <w:szCs w:val="24"/>
          <w:lang w:val="es-MX"/>
        </w:rPr>
      </w:pPr>
    </w:p>
    <w:p w14:paraId="72D3AC11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2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3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4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5" w14:textId="77777777" w:rsidR="00B302F4" w:rsidRDefault="00D671D6" w:rsidP="00B302F4">
      <w:pPr>
        <w:tabs>
          <w:tab w:val="center" w:pos="5058"/>
        </w:tabs>
        <w:ind w:left="1276"/>
        <w:rPr>
          <w:rFonts w:ascii="Century Gothic" w:hAnsi="Century Gothic"/>
          <w:lang w:val="es-MX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2336" behindDoc="0" locked="0" layoutInCell="1" allowOverlap="1" wp14:anchorId="72D3AC1E" wp14:editId="72D3AC1F">
                <wp:simplePos x="0" y="0"/>
                <wp:positionH relativeFrom="column">
                  <wp:posOffset>3587115</wp:posOffset>
                </wp:positionH>
                <wp:positionV relativeFrom="paragraph">
                  <wp:posOffset>106044</wp:posOffset>
                </wp:positionV>
                <wp:extent cx="1990725" cy="0"/>
                <wp:effectExtent l="0" t="0" r="9525" b="1905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1D14C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282.45pt;margin-top:8.35pt;width:156.75pt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1312" behindDoc="0" locked="0" layoutInCell="1" allowOverlap="1" wp14:anchorId="72D3AC20" wp14:editId="72D3AC21">
                <wp:simplePos x="0" y="0"/>
                <wp:positionH relativeFrom="column">
                  <wp:posOffset>834390</wp:posOffset>
                </wp:positionH>
                <wp:positionV relativeFrom="paragraph">
                  <wp:posOffset>106044</wp:posOffset>
                </wp:positionV>
                <wp:extent cx="2095500" cy="0"/>
                <wp:effectExtent l="0" t="0" r="19050" b="19050"/>
                <wp:wrapNone/>
                <wp:docPr id="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127FB8" id="AutoShape 5" o:spid="_x0000_s1026" type="#_x0000_t32" style="position:absolute;margin-left:65.7pt;margin-top:8.35pt;width:165pt;height:0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"/>
            </w:pict>
          </mc:Fallback>
        </mc:AlternateContent>
      </w:r>
      <w:r w:rsidR="00B302F4">
        <w:rPr>
          <w:rFonts w:ascii="Century Gothic" w:hAnsi="Century Gothic"/>
          <w:lang w:val="es-MX"/>
        </w:rPr>
        <w:tab/>
      </w:r>
    </w:p>
    <w:p w14:paraId="72D3AC16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7" w14:textId="77777777" w:rsidR="00B302F4" w:rsidRDefault="0078411D" w:rsidP="002578FE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t xml:space="preserve">Firma del solicitante.                                                </w:t>
      </w:r>
      <w:r w:rsidR="00B302F4">
        <w:rPr>
          <w:rFonts w:ascii="Century Gothic" w:hAnsi="Century Gothic"/>
          <w:lang w:val="es-MX"/>
        </w:rPr>
        <w:t xml:space="preserve">Firma de   Autorización                                 </w:t>
      </w:r>
    </w:p>
    <w:p w14:paraId="72D3AC18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9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</w:p>
    <w:p w14:paraId="72D3AC1A" w14:textId="77777777" w:rsidR="00B302F4" w:rsidRDefault="00B302F4" w:rsidP="002578FE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</w:p>
    <w:p w14:paraId="72D3AC1B" w14:textId="77777777" w:rsidR="00B302F4" w:rsidRDefault="00B302F4" w:rsidP="00B302F4">
      <w:pPr>
        <w:jc w:val="center"/>
        <w:rPr>
          <w:rFonts w:ascii="Century Gothic" w:hAnsi="Century Gothic"/>
          <w:lang w:val="es-MX"/>
        </w:rPr>
      </w:pPr>
    </w:p>
    <w:p w14:paraId="4ED47FDA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4939A363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433DFAF6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3BD17BB8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6E841F34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5C8045CD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78C22EEB" w14:textId="73A0E941" w:rsidR="00B5382E" w:rsidRPr="0078411D" w:rsidRDefault="00B5382E" w:rsidP="00B5382E">
      <w:pPr>
        <w:tabs>
          <w:tab w:val="left" w:pos="8040"/>
        </w:tabs>
        <w:jc w:val="right"/>
        <w:rPr>
          <w:rFonts w:ascii="Century Gothic" w:hAnsi="Century Gothic" w:cs="Tahoma"/>
          <w:b/>
          <w:szCs w:val="28"/>
        </w:rPr>
      </w:pPr>
      <w:r w:rsidRPr="0078411D">
        <w:rPr>
          <w:rFonts w:ascii="Century Gothic" w:hAnsi="Century Gothic" w:cs="Tahoma"/>
          <w:b/>
          <w:szCs w:val="28"/>
        </w:rPr>
        <w:lastRenderedPageBreak/>
        <w:t>Fecha</w:t>
      </w:r>
      <w:r>
        <w:rPr>
          <w:rFonts w:ascii="Century Gothic" w:hAnsi="Century Gothic" w:cs="Tahoma"/>
          <w:b/>
          <w:szCs w:val="28"/>
        </w:rPr>
        <w:t>: 03-06</w:t>
      </w:r>
      <w:r w:rsidR="00772462">
        <w:rPr>
          <w:rFonts w:ascii="Century Gothic" w:hAnsi="Century Gothic" w:cs="Tahoma"/>
          <w:b/>
          <w:szCs w:val="28"/>
        </w:rPr>
        <w:t>-2021</w:t>
      </w:r>
    </w:p>
    <w:p w14:paraId="4C8EDE96" w14:textId="77777777" w:rsidR="00B5382E" w:rsidRDefault="00B5382E" w:rsidP="00B5382E">
      <w:pPr>
        <w:jc w:val="center"/>
        <w:rPr>
          <w:rFonts w:ascii="Century Gothic" w:hAnsi="Century Gothic" w:cs="Tahoma"/>
          <w:b/>
          <w:sz w:val="28"/>
          <w:szCs w:val="28"/>
        </w:rPr>
      </w:pPr>
    </w:p>
    <w:p w14:paraId="1FFE0C04" w14:textId="77777777" w:rsidR="00B5382E" w:rsidRPr="00F71330" w:rsidRDefault="00B5382E" w:rsidP="00B5382E">
      <w:pPr>
        <w:jc w:val="center"/>
        <w:rPr>
          <w:rFonts w:ascii="Century Gothic" w:hAnsi="Century Gothic" w:cs="Tahoma"/>
          <w:b/>
          <w:sz w:val="28"/>
          <w:szCs w:val="28"/>
        </w:rPr>
      </w:pPr>
      <w:r w:rsidRPr="00F71330">
        <w:rPr>
          <w:rFonts w:ascii="Century Gothic" w:hAnsi="Century Gothic" w:cs="Tahoma"/>
          <w:b/>
          <w:sz w:val="28"/>
          <w:szCs w:val="28"/>
        </w:rPr>
        <w:t xml:space="preserve"> Solicitud de tarjetas de presentación.</w:t>
      </w:r>
    </w:p>
    <w:p w14:paraId="701FC207" w14:textId="77777777" w:rsidR="00B5382E" w:rsidRPr="00F71330" w:rsidRDefault="00B5382E" w:rsidP="00B5382E">
      <w:pPr>
        <w:jc w:val="center"/>
        <w:rPr>
          <w:rFonts w:ascii="Century Gothic" w:hAnsi="Century Gothic" w:cs="Tahoma"/>
          <w:b/>
          <w:sz w:val="22"/>
          <w:szCs w:val="28"/>
        </w:rPr>
      </w:pPr>
      <w:r w:rsidRPr="00F71330">
        <w:rPr>
          <w:rFonts w:ascii="Century Gothic" w:hAnsi="Century Gothic" w:cs="Tahoma"/>
          <w:b/>
          <w:sz w:val="16"/>
          <w:szCs w:val="28"/>
        </w:rPr>
        <w:t>(200 tarjetas autorizadas por persona)</w:t>
      </w:r>
    </w:p>
    <w:p w14:paraId="0D6378D0" w14:textId="77777777" w:rsidR="00B5382E" w:rsidRDefault="00B5382E" w:rsidP="00B5382E">
      <w:pPr>
        <w:jc w:val="center"/>
        <w:rPr>
          <w:rFonts w:ascii="Century Gothic" w:hAnsi="Century Gothic" w:cs="Tahoma"/>
          <w:sz w:val="24"/>
          <w:szCs w:val="24"/>
        </w:rPr>
      </w:pPr>
    </w:p>
    <w:p w14:paraId="3C1E7730" w14:textId="77777777" w:rsidR="00B5382E" w:rsidRPr="00F71330" w:rsidRDefault="00B5382E" w:rsidP="00B5382E">
      <w:pPr>
        <w:jc w:val="center"/>
        <w:rPr>
          <w:rFonts w:ascii="Century Gothic" w:hAnsi="Century Gothic" w:cs="Tahoma"/>
          <w:sz w:val="24"/>
          <w:szCs w:val="24"/>
        </w:rPr>
      </w:pPr>
    </w:p>
    <w:p w14:paraId="77CF4C0B" w14:textId="77777777" w:rsidR="00B5382E" w:rsidRPr="00F71330" w:rsidRDefault="00B5382E" w:rsidP="00B5382E">
      <w:pPr>
        <w:jc w:val="center"/>
        <w:rPr>
          <w:rFonts w:ascii="Century Gothic" w:hAnsi="Century Gothic" w:cs="Tahoma"/>
          <w:b/>
          <w:sz w:val="22"/>
          <w:szCs w:val="24"/>
        </w:rPr>
      </w:pPr>
    </w:p>
    <w:p w14:paraId="66A53981" w14:textId="77777777" w:rsidR="00B5382E" w:rsidRDefault="00B5382E" w:rsidP="00B5382E">
      <w:pPr>
        <w:rPr>
          <w:rFonts w:ascii="Century Gothic" w:hAnsi="Century Gothic" w:cs="Tahoma"/>
          <w:b/>
          <w:sz w:val="22"/>
          <w:szCs w:val="24"/>
        </w:rPr>
      </w:pPr>
      <w:r w:rsidRPr="00F71330">
        <w:rPr>
          <w:rFonts w:ascii="Century Gothic" w:hAnsi="Century Gothic" w:cs="Tahoma"/>
          <w:b/>
          <w:sz w:val="22"/>
          <w:szCs w:val="24"/>
        </w:rPr>
        <w:t xml:space="preserve">                           Nombre del solicitante:</w:t>
      </w:r>
      <w:r>
        <w:rPr>
          <w:rFonts w:ascii="Century Gothic" w:hAnsi="Century Gothic" w:cs="Tahoma"/>
          <w:b/>
          <w:sz w:val="22"/>
          <w:szCs w:val="24"/>
        </w:rPr>
        <w:t xml:space="preserve"> Manuel de la Cruz A</w:t>
      </w:r>
    </w:p>
    <w:p w14:paraId="6B9BFF46" w14:textId="77777777" w:rsidR="00B5382E" w:rsidRDefault="00B5382E" w:rsidP="00B5382E">
      <w:pPr>
        <w:rPr>
          <w:lang w:val="es-MX"/>
        </w:rPr>
      </w:pPr>
      <w:r w:rsidRPr="00F71330">
        <w:rPr>
          <w:rFonts w:ascii="Century Gothic" w:hAnsi="Century Gothic" w:cs="Tahoma"/>
          <w:b/>
          <w:sz w:val="22"/>
          <w:szCs w:val="24"/>
        </w:rPr>
        <w:t xml:space="preserve">                            Departamento:</w:t>
      </w:r>
      <w:r>
        <w:rPr>
          <w:rFonts w:ascii="Century Gothic" w:hAnsi="Century Gothic" w:cs="Tahoma"/>
          <w:b/>
          <w:sz w:val="22"/>
          <w:szCs w:val="24"/>
        </w:rPr>
        <w:t xml:space="preserve"> Almacen </w:t>
      </w:r>
    </w:p>
    <w:p w14:paraId="5A9D1278" w14:textId="77777777" w:rsidR="00B5382E" w:rsidRDefault="00B5382E" w:rsidP="00B5382E">
      <w:pPr>
        <w:ind w:left="1276"/>
        <w:rPr>
          <w:lang w:val="es-MX"/>
        </w:rPr>
      </w:pPr>
    </w:p>
    <w:p w14:paraId="56DA711D" w14:textId="77777777" w:rsidR="00B5382E" w:rsidRPr="00B302F4" w:rsidRDefault="00B5382E" w:rsidP="00B5382E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t xml:space="preserve">     DATOS PARA REALIZAR TARJETAS. </w:t>
      </w:r>
    </w:p>
    <w:p w14:paraId="1532587A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47790C39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BA6C4E" wp14:editId="42D9AC7A">
                <wp:simplePos x="0" y="0"/>
                <wp:positionH relativeFrom="column">
                  <wp:posOffset>950595</wp:posOffset>
                </wp:positionH>
                <wp:positionV relativeFrom="paragraph">
                  <wp:posOffset>50164</wp:posOffset>
                </wp:positionV>
                <wp:extent cx="4685030" cy="1838325"/>
                <wp:effectExtent l="0" t="0" r="20320" b="2857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5030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30AF7" w14:textId="77777777" w:rsidR="00B5382E" w:rsidRPr="00F71330" w:rsidRDefault="00B5382E" w:rsidP="00B5382E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1E18760E" w14:textId="3F4ED995" w:rsidR="00B5382E" w:rsidRDefault="00B5382E" w:rsidP="00B5382E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Lucero Guadalupe Zamora López </w:t>
                            </w:r>
                          </w:p>
                          <w:p w14:paraId="2B75C623" w14:textId="186FF3ED" w:rsidR="00B5382E" w:rsidRDefault="00B5382E" w:rsidP="00B5382E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Puesto: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2462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Ingeniera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de Ventas Internas </w:t>
                            </w:r>
                          </w:p>
                          <w:p w14:paraId="603EF864" w14:textId="77777777" w:rsidR="00B5382E" w:rsidRDefault="00B5382E" w:rsidP="00B5382E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Teléfono: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+52 (449) 281 05 93 </w:t>
                            </w:r>
                          </w:p>
                          <w:p w14:paraId="6ACBFFB3" w14:textId="4A434130" w:rsidR="00B5382E" w:rsidRDefault="00B5382E" w:rsidP="00B5382E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Cel.: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465 113 20 11</w:t>
                            </w:r>
                          </w:p>
                          <w:p w14:paraId="2F1D5B08" w14:textId="77777777" w:rsidR="00B5382E" w:rsidRDefault="00B5382E" w:rsidP="00B5382E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Dirección:</w:t>
                            </w:r>
                            <w:r w:rsidRP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63D62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Avenida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Canal Interceptor 1303 El Plateado C.P. 20137 Aguascalientes,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Ags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3A160E" w14:textId="5DE6B352" w:rsidR="00B5382E" w:rsidRPr="00BF13EF" w:rsidRDefault="00B5382E" w:rsidP="00B5382E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Correo electrónico: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lucero.zamora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@ecnautomation.com</w:t>
                            </w:r>
                          </w:p>
                          <w:p w14:paraId="136CC9E4" w14:textId="77777777" w:rsidR="00B5382E" w:rsidRPr="00982507" w:rsidRDefault="00B5382E" w:rsidP="00B5382E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6C4E" id="_x0000_s1027" type="#_x0000_t202" style="position:absolute;left:0;text-align:left;margin-left:74.85pt;margin-top:3.95pt;width:368.9pt;height:1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">
                <v:textbox>
                  <w:txbxContent>
                    <w:p w14:paraId="42930AF7" w14:textId="77777777" w:rsidR="00B5382E" w:rsidRPr="00F71330" w:rsidRDefault="00B5382E" w:rsidP="00B5382E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1E18760E" w14:textId="3F4ED995" w:rsidR="00B5382E" w:rsidRDefault="00B5382E" w:rsidP="00B5382E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Nombre: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Lucero Guadalupe Zamora López </w:t>
                      </w:r>
                    </w:p>
                    <w:p w14:paraId="2B75C623" w14:textId="186FF3ED" w:rsidR="00B5382E" w:rsidRDefault="00B5382E" w:rsidP="00B5382E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Puesto: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="00772462">
                        <w:rPr>
                          <w:rFonts w:ascii="Century Gothic" w:hAnsi="Century Gothic"/>
                          <w:sz w:val="24"/>
                          <w:szCs w:val="24"/>
                        </w:rPr>
                        <w:t>Ingeniera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de Ventas Internas </w:t>
                      </w:r>
                    </w:p>
                    <w:p w14:paraId="603EF864" w14:textId="77777777" w:rsidR="00B5382E" w:rsidRDefault="00B5382E" w:rsidP="00B5382E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Teléfono: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+52 (449) 281 05 93 </w:t>
                      </w:r>
                    </w:p>
                    <w:p w14:paraId="6ACBFFB3" w14:textId="4A434130" w:rsidR="00B5382E" w:rsidRDefault="00B5382E" w:rsidP="00B5382E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Cel.: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465 113 20 11</w:t>
                      </w:r>
                    </w:p>
                    <w:p w14:paraId="2F1D5B08" w14:textId="77777777" w:rsidR="00B5382E" w:rsidRDefault="00B5382E" w:rsidP="00B5382E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Dirección:</w:t>
                      </w:r>
                      <w:r w:rsidRP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Pr="00863D62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Avenida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Canal Interceptor 1303 El Plateado C.P. 20137 Aguascalientes,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Ags</w:t>
                      </w:r>
                      <w:proofErr w:type="spellEnd"/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.</w:t>
                      </w:r>
                    </w:p>
                    <w:p w14:paraId="143A160E" w14:textId="5DE6B352" w:rsidR="00B5382E" w:rsidRPr="00BF13EF" w:rsidRDefault="00B5382E" w:rsidP="00B5382E">
                      <w:pPr>
                        <w:rPr>
                          <w:rFonts w:ascii="Lucida Bright" w:hAnsi="Lucida Bright"/>
                          <w:b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Correo electrónico: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                     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lucero.zamora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@ecnautomation.com</w:t>
                      </w:r>
                    </w:p>
                    <w:p w14:paraId="136CC9E4" w14:textId="77777777" w:rsidR="00B5382E" w:rsidRPr="00982507" w:rsidRDefault="00B5382E" w:rsidP="00B5382E">
                      <w:pPr>
                        <w:rPr>
                          <w:rFonts w:ascii="Lucida Bright" w:hAnsi="Lucida Bright"/>
                          <w:b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D6C0A0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0EA86C68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6E5380AF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147CAE8A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0E40AC71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62242964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2054BFF7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6E552A03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5439B9A3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4593887E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47E8214A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2F51F3B8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75FF9988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69B1DF61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67D37882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36C2FF20" w14:textId="77777777" w:rsidR="00B5382E" w:rsidRDefault="00B5382E" w:rsidP="00B5382E">
      <w:pPr>
        <w:ind w:left="1276"/>
        <w:rPr>
          <w:sz w:val="24"/>
          <w:szCs w:val="24"/>
          <w:lang w:val="es-MX"/>
        </w:rPr>
      </w:pPr>
    </w:p>
    <w:p w14:paraId="71C237AD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42DEEBDF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7D0BA5F2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42EA303F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2D49BA21" w14:textId="77777777" w:rsidR="00B5382E" w:rsidRDefault="00B5382E" w:rsidP="00B5382E">
      <w:pPr>
        <w:tabs>
          <w:tab w:val="center" w:pos="5058"/>
        </w:tabs>
        <w:ind w:left="1276"/>
        <w:rPr>
          <w:rFonts w:ascii="Century Gothic" w:hAnsi="Century Gothic"/>
          <w:lang w:val="es-MX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6432" behindDoc="0" locked="0" layoutInCell="1" allowOverlap="1" wp14:anchorId="33BA8A61" wp14:editId="165B7EB6">
                <wp:simplePos x="0" y="0"/>
                <wp:positionH relativeFrom="column">
                  <wp:posOffset>3587115</wp:posOffset>
                </wp:positionH>
                <wp:positionV relativeFrom="paragraph">
                  <wp:posOffset>106044</wp:posOffset>
                </wp:positionV>
                <wp:extent cx="1990725" cy="0"/>
                <wp:effectExtent l="0" t="0" r="9525" b="19050"/>
                <wp:wrapNone/>
                <wp:docPr id="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8994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282.45pt;margin-top:8.35pt;width:156.75pt;height:0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5408" behindDoc="0" locked="0" layoutInCell="1" allowOverlap="1" wp14:anchorId="4F18CCEE" wp14:editId="057AA4E0">
                <wp:simplePos x="0" y="0"/>
                <wp:positionH relativeFrom="column">
                  <wp:posOffset>834390</wp:posOffset>
                </wp:positionH>
                <wp:positionV relativeFrom="paragraph">
                  <wp:posOffset>106044</wp:posOffset>
                </wp:positionV>
                <wp:extent cx="2095500" cy="0"/>
                <wp:effectExtent l="0" t="0" r="19050" b="1905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AC792" id="AutoShape 5" o:spid="_x0000_s1026" type="#_x0000_t32" style="position:absolute;margin-left:65.7pt;margin-top:8.35pt;width:165pt;height:0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lang w:val="es-MX"/>
        </w:rPr>
        <w:tab/>
      </w:r>
    </w:p>
    <w:p w14:paraId="00764448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54262BC9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t xml:space="preserve">Firma del solicitante.                                                Firma de   Autorización                                 </w:t>
      </w:r>
    </w:p>
    <w:p w14:paraId="576AAF9C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32DFE710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</w:p>
    <w:p w14:paraId="52B02029" w14:textId="77777777" w:rsidR="00B5382E" w:rsidRDefault="00B5382E" w:rsidP="00B5382E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</w:p>
    <w:p w14:paraId="49CEAC72" w14:textId="77777777" w:rsidR="00B5382E" w:rsidRPr="00B302F4" w:rsidRDefault="00B5382E" w:rsidP="00B5382E">
      <w:pPr>
        <w:jc w:val="center"/>
        <w:rPr>
          <w:rFonts w:ascii="Century Gothic" w:hAnsi="Century Gothic"/>
          <w:lang w:val="es-MX"/>
        </w:rPr>
      </w:pPr>
    </w:p>
    <w:p w14:paraId="4002B2D2" w14:textId="77777777" w:rsidR="00B5382E" w:rsidRDefault="00B5382E" w:rsidP="00B302F4">
      <w:pPr>
        <w:jc w:val="center"/>
        <w:rPr>
          <w:rFonts w:ascii="Century Gothic" w:hAnsi="Century Gothic"/>
          <w:lang w:val="es-MX"/>
        </w:rPr>
      </w:pPr>
    </w:p>
    <w:p w14:paraId="19ED8911" w14:textId="77777777" w:rsidR="00772462" w:rsidRDefault="00772462" w:rsidP="00B302F4">
      <w:pPr>
        <w:jc w:val="center"/>
        <w:rPr>
          <w:rFonts w:ascii="Century Gothic" w:hAnsi="Century Gothic"/>
          <w:lang w:val="es-MX"/>
        </w:rPr>
      </w:pPr>
    </w:p>
    <w:p w14:paraId="48B00CF8" w14:textId="77777777" w:rsidR="00772462" w:rsidRDefault="00772462" w:rsidP="00B302F4">
      <w:pPr>
        <w:jc w:val="center"/>
        <w:rPr>
          <w:rFonts w:ascii="Century Gothic" w:hAnsi="Century Gothic"/>
          <w:lang w:val="es-MX"/>
        </w:rPr>
      </w:pPr>
    </w:p>
    <w:p w14:paraId="24EE5DFD" w14:textId="77777777" w:rsidR="00772462" w:rsidRDefault="00772462" w:rsidP="00B302F4">
      <w:pPr>
        <w:jc w:val="center"/>
        <w:rPr>
          <w:rFonts w:ascii="Century Gothic" w:hAnsi="Century Gothic"/>
          <w:lang w:val="es-MX"/>
        </w:rPr>
      </w:pPr>
    </w:p>
    <w:p w14:paraId="679868DB" w14:textId="77777777" w:rsidR="00772462" w:rsidRDefault="00772462" w:rsidP="00B302F4">
      <w:pPr>
        <w:jc w:val="center"/>
        <w:rPr>
          <w:rFonts w:ascii="Century Gothic" w:hAnsi="Century Gothic"/>
          <w:lang w:val="es-MX"/>
        </w:rPr>
      </w:pPr>
    </w:p>
    <w:p w14:paraId="5CFB915E" w14:textId="77777777" w:rsidR="00772462" w:rsidRDefault="00772462" w:rsidP="00B302F4">
      <w:pPr>
        <w:jc w:val="center"/>
        <w:rPr>
          <w:rFonts w:ascii="Century Gothic" w:hAnsi="Century Gothic"/>
          <w:lang w:val="es-MX"/>
        </w:rPr>
      </w:pPr>
    </w:p>
    <w:p w14:paraId="5D4BC200" w14:textId="581A41B4" w:rsidR="00772462" w:rsidRPr="0078411D" w:rsidRDefault="00772462" w:rsidP="00772462">
      <w:pPr>
        <w:tabs>
          <w:tab w:val="left" w:pos="8040"/>
        </w:tabs>
        <w:jc w:val="right"/>
        <w:rPr>
          <w:rFonts w:ascii="Century Gothic" w:hAnsi="Century Gothic" w:cs="Tahoma"/>
          <w:b/>
          <w:szCs w:val="28"/>
        </w:rPr>
      </w:pPr>
      <w:r w:rsidRPr="0078411D">
        <w:rPr>
          <w:rFonts w:ascii="Century Gothic" w:hAnsi="Century Gothic" w:cs="Tahoma"/>
          <w:b/>
          <w:szCs w:val="28"/>
        </w:rPr>
        <w:lastRenderedPageBreak/>
        <w:t>Fecha</w:t>
      </w:r>
      <w:r>
        <w:rPr>
          <w:rFonts w:ascii="Century Gothic" w:hAnsi="Century Gothic" w:cs="Tahoma"/>
          <w:b/>
          <w:szCs w:val="28"/>
        </w:rPr>
        <w:t>: 03-06</w:t>
      </w:r>
      <w:r>
        <w:rPr>
          <w:rFonts w:ascii="Century Gothic" w:hAnsi="Century Gothic" w:cs="Tahoma"/>
          <w:b/>
          <w:szCs w:val="28"/>
        </w:rPr>
        <w:t>-2021</w:t>
      </w:r>
    </w:p>
    <w:p w14:paraId="3E5E55F0" w14:textId="77777777" w:rsidR="00772462" w:rsidRDefault="00772462" w:rsidP="00772462">
      <w:pPr>
        <w:jc w:val="center"/>
        <w:rPr>
          <w:rFonts w:ascii="Century Gothic" w:hAnsi="Century Gothic" w:cs="Tahoma"/>
          <w:b/>
          <w:sz w:val="28"/>
          <w:szCs w:val="28"/>
        </w:rPr>
      </w:pPr>
    </w:p>
    <w:p w14:paraId="4413AD28" w14:textId="77777777" w:rsidR="00772462" w:rsidRPr="00F71330" w:rsidRDefault="00772462" w:rsidP="00772462">
      <w:pPr>
        <w:jc w:val="center"/>
        <w:rPr>
          <w:rFonts w:ascii="Century Gothic" w:hAnsi="Century Gothic" w:cs="Tahoma"/>
          <w:b/>
          <w:sz w:val="28"/>
          <w:szCs w:val="28"/>
        </w:rPr>
      </w:pPr>
      <w:r w:rsidRPr="00F71330">
        <w:rPr>
          <w:rFonts w:ascii="Century Gothic" w:hAnsi="Century Gothic" w:cs="Tahoma"/>
          <w:b/>
          <w:sz w:val="28"/>
          <w:szCs w:val="28"/>
        </w:rPr>
        <w:t xml:space="preserve"> Solicitud de tarjetas de presentación.</w:t>
      </w:r>
    </w:p>
    <w:p w14:paraId="41E6B09F" w14:textId="77777777" w:rsidR="00772462" w:rsidRPr="00F71330" w:rsidRDefault="00772462" w:rsidP="00772462">
      <w:pPr>
        <w:jc w:val="center"/>
        <w:rPr>
          <w:rFonts w:ascii="Century Gothic" w:hAnsi="Century Gothic" w:cs="Tahoma"/>
          <w:b/>
          <w:sz w:val="22"/>
          <w:szCs w:val="28"/>
        </w:rPr>
      </w:pPr>
      <w:r w:rsidRPr="00F71330">
        <w:rPr>
          <w:rFonts w:ascii="Century Gothic" w:hAnsi="Century Gothic" w:cs="Tahoma"/>
          <w:b/>
          <w:sz w:val="16"/>
          <w:szCs w:val="28"/>
        </w:rPr>
        <w:t>(200 tarjetas autorizadas por persona)</w:t>
      </w:r>
    </w:p>
    <w:p w14:paraId="4A129C7A" w14:textId="77777777" w:rsidR="00772462" w:rsidRDefault="00772462" w:rsidP="00772462">
      <w:pPr>
        <w:jc w:val="center"/>
        <w:rPr>
          <w:rFonts w:ascii="Century Gothic" w:hAnsi="Century Gothic" w:cs="Tahoma"/>
          <w:sz w:val="24"/>
          <w:szCs w:val="24"/>
        </w:rPr>
      </w:pPr>
    </w:p>
    <w:p w14:paraId="4709D08F" w14:textId="77777777" w:rsidR="00772462" w:rsidRPr="00F71330" w:rsidRDefault="00772462" w:rsidP="00772462">
      <w:pPr>
        <w:jc w:val="center"/>
        <w:rPr>
          <w:rFonts w:ascii="Century Gothic" w:hAnsi="Century Gothic" w:cs="Tahoma"/>
          <w:sz w:val="24"/>
          <w:szCs w:val="24"/>
        </w:rPr>
      </w:pPr>
    </w:p>
    <w:p w14:paraId="5E92C86D" w14:textId="77777777" w:rsidR="00772462" w:rsidRPr="00F71330" w:rsidRDefault="00772462" w:rsidP="00772462">
      <w:pPr>
        <w:jc w:val="center"/>
        <w:rPr>
          <w:rFonts w:ascii="Century Gothic" w:hAnsi="Century Gothic" w:cs="Tahoma"/>
          <w:b/>
          <w:sz w:val="22"/>
          <w:szCs w:val="24"/>
        </w:rPr>
      </w:pPr>
    </w:p>
    <w:p w14:paraId="401FEC91" w14:textId="77777777" w:rsidR="00772462" w:rsidRDefault="00772462" w:rsidP="00772462">
      <w:pPr>
        <w:rPr>
          <w:rFonts w:ascii="Century Gothic" w:hAnsi="Century Gothic" w:cs="Tahoma"/>
          <w:b/>
          <w:sz w:val="22"/>
          <w:szCs w:val="24"/>
        </w:rPr>
      </w:pPr>
      <w:r w:rsidRPr="00F71330">
        <w:rPr>
          <w:rFonts w:ascii="Century Gothic" w:hAnsi="Century Gothic" w:cs="Tahoma"/>
          <w:b/>
          <w:sz w:val="22"/>
          <w:szCs w:val="24"/>
        </w:rPr>
        <w:t xml:space="preserve">                           Nombre del solicitante:</w:t>
      </w:r>
      <w:r>
        <w:rPr>
          <w:rFonts w:ascii="Century Gothic" w:hAnsi="Century Gothic" w:cs="Tahoma"/>
          <w:b/>
          <w:sz w:val="22"/>
          <w:szCs w:val="24"/>
        </w:rPr>
        <w:t xml:space="preserve"> Manuel de la Cruz A</w:t>
      </w:r>
    </w:p>
    <w:p w14:paraId="23C350E4" w14:textId="77777777" w:rsidR="00772462" w:rsidRDefault="00772462" w:rsidP="00772462">
      <w:pPr>
        <w:rPr>
          <w:lang w:val="es-MX"/>
        </w:rPr>
      </w:pPr>
      <w:r w:rsidRPr="00F71330">
        <w:rPr>
          <w:rFonts w:ascii="Century Gothic" w:hAnsi="Century Gothic" w:cs="Tahoma"/>
          <w:b/>
          <w:sz w:val="22"/>
          <w:szCs w:val="24"/>
        </w:rPr>
        <w:t xml:space="preserve">                            Departamento:</w:t>
      </w:r>
      <w:r>
        <w:rPr>
          <w:rFonts w:ascii="Century Gothic" w:hAnsi="Century Gothic" w:cs="Tahoma"/>
          <w:b/>
          <w:sz w:val="22"/>
          <w:szCs w:val="24"/>
        </w:rPr>
        <w:t xml:space="preserve"> Almacen </w:t>
      </w:r>
    </w:p>
    <w:p w14:paraId="170308FB" w14:textId="77777777" w:rsidR="00772462" w:rsidRDefault="00772462" w:rsidP="00772462">
      <w:pPr>
        <w:ind w:left="1276"/>
        <w:rPr>
          <w:lang w:val="es-MX"/>
        </w:rPr>
      </w:pPr>
    </w:p>
    <w:p w14:paraId="6A7C49F7" w14:textId="77777777" w:rsidR="00772462" w:rsidRPr="00B302F4" w:rsidRDefault="00772462" w:rsidP="00772462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t xml:space="preserve">     DATOS PARA REALIZAR TARJETAS. </w:t>
      </w:r>
    </w:p>
    <w:p w14:paraId="3D2E7F31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3BD25B4F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E33F9D" wp14:editId="5A0C5C13">
                <wp:simplePos x="0" y="0"/>
                <wp:positionH relativeFrom="column">
                  <wp:posOffset>950595</wp:posOffset>
                </wp:positionH>
                <wp:positionV relativeFrom="paragraph">
                  <wp:posOffset>50164</wp:posOffset>
                </wp:positionV>
                <wp:extent cx="4685030" cy="1838325"/>
                <wp:effectExtent l="0" t="0" r="20320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5030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3EA39" w14:textId="77777777" w:rsidR="00772462" w:rsidRPr="00F71330" w:rsidRDefault="00772462" w:rsidP="00772462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  <w:p w14:paraId="258D7DB3" w14:textId="035703AF" w:rsidR="00772462" w:rsidRDefault="00772462" w:rsidP="00772462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José Raúl Salinas Rosales</w:t>
                            </w:r>
                          </w:p>
                          <w:p w14:paraId="401C1292" w14:textId="77777777" w:rsidR="00772462" w:rsidRDefault="00772462" w:rsidP="00772462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Puesto: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Ingeniero de Ventas Externas</w:t>
                            </w:r>
                          </w:p>
                          <w:p w14:paraId="10013D04" w14:textId="77777777" w:rsidR="00772462" w:rsidRDefault="00772462" w:rsidP="00772462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Teléfono: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+52 (449) 281 05 93 </w:t>
                            </w:r>
                          </w:p>
                          <w:p w14:paraId="1A8E6AFE" w14:textId="5F5E567A" w:rsidR="00772462" w:rsidRDefault="00772462" w:rsidP="00772462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Cel.: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449 111 79 86</w:t>
                            </w:r>
                          </w:p>
                          <w:p w14:paraId="64AB5003" w14:textId="77777777" w:rsidR="00772462" w:rsidRDefault="00772462" w:rsidP="00772462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Dirección:</w:t>
                            </w:r>
                            <w:r w:rsidRPr="006D5788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63D62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Avenida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Canal Interceptor 1303 El Plateado C.P. 20137 Aguascalientes,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Ags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B2976B5" w14:textId="48A6EC68" w:rsidR="00772462" w:rsidRPr="00BF13EF" w:rsidRDefault="00772462" w:rsidP="00772462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  <w:szCs w:val="24"/>
                              </w:rPr>
                            </w:pPr>
                            <w:r w:rsidRPr="00C16A2A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Correo electrónico: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               jose.salinas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@ecnautomation.com</w:t>
                            </w:r>
                          </w:p>
                          <w:p w14:paraId="20BBBBA6" w14:textId="77777777" w:rsidR="00772462" w:rsidRPr="00982507" w:rsidRDefault="00772462" w:rsidP="00772462">
                            <w:pPr>
                              <w:rPr>
                                <w:rFonts w:ascii="Lucida Bright" w:hAnsi="Lucida Bright"/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3F9D" id="_x0000_s1028" type="#_x0000_t202" style="position:absolute;left:0;text-align:left;margin-left:74.85pt;margin-top:3.95pt;width:368.9pt;height:14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">
                <v:textbox>
                  <w:txbxContent>
                    <w:p w14:paraId="6093EA39" w14:textId="77777777" w:rsidR="00772462" w:rsidRPr="00F71330" w:rsidRDefault="00772462" w:rsidP="00772462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</w:p>
                    <w:p w14:paraId="258D7DB3" w14:textId="035703AF" w:rsidR="00772462" w:rsidRDefault="00772462" w:rsidP="00772462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Nombre: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José Raúl Salinas Rosales</w:t>
                      </w:r>
                    </w:p>
                    <w:p w14:paraId="401C1292" w14:textId="77777777" w:rsidR="00772462" w:rsidRDefault="00772462" w:rsidP="00772462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Puesto: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Ingeniero de Ventas Externas</w:t>
                      </w:r>
                    </w:p>
                    <w:p w14:paraId="10013D04" w14:textId="77777777" w:rsidR="00772462" w:rsidRDefault="00772462" w:rsidP="00772462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Teléfono: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+52 (449) 281 05 93 </w:t>
                      </w:r>
                    </w:p>
                    <w:p w14:paraId="1A8E6AFE" w14:textId="5F5E567A" w:rsidR="00772462" w:rsidRDefault="00772462" w:rsidP="00772462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Cel.: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449 111 79 86</w:t>
                      </w:r>
                    </w:p>
                    <w:p w14:paraId="64AB5003" w14:textId="77777777" w:rsidR="00772462" w:rsidRDefault="00772462" w:rsidP="00772462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Dirección:</w:t>
                      </w:r>
                      <w:r w:rsidRPr="006D5788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</w:t>
                      </w:r>
                      <w:r w:rsidRPr="00863D62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Avenida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Canal Interceptor 1303 El Plateado C.P. 20137 Aguascalientes,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Ags</w:t>
                      </w:r>
                      <w:proofErr w:type="spellEnd"/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.</w:t>
                      </w:r>
                    </w:p>
                    <w:p w14:paraId="1B2976B5" w14:textId="48A6EC68" w:rsidR="00772462" w:rsidRPr="00BF13EF" w:rsidRDefault="00772462" w:rsidP="00772462">
                      <w:pPr>
                        <w:rPr>
                          <w:rFonts w:ascii="Lucida Bright" w:hAnsi="Lucida Bright"/>
                          <w:b/>
                          <w:sz w:val="24"/>
                          <w:szCs w:val="24"/>
                        </w:rPr>
                      </w:pPr>
                      <w:r w:rsidRPr="00C16A2A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Correo electrónico: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   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               jose.salinas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@ecnautomation.com</w:t>
                      </w:r>
                    </w:p>
                    <w:p w14:paraId="20BBBBA6" w14:textId="77777777" w:rsidR="00772462" w:rsidRPr="00982507" w:rsidRDefault="00772462" w:rsidP="00772462">
                      <w:pPr>
                        <w:rPr>
                          <w:rFonts w:ascii="Lucida Bright" w:hAnsi="Lucida Bright"/>
                          <w:b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05BDBE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474CE5E9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6C1CE4D9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2B84446E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0C420382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5B8D5A02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58C2D904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460C4392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5F891F10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2A799FA7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16EE804B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56BC80AE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18A17F56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069EBDD8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12E5B268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10F9F655" w14:textId="77777777" w:rsidR="00772462" w:rsidRDefault="00772462" w:rsidP="00772462">
      <w:pPr>
        <w:ind w:left="1276"/>
        <w:rPr>
          <w:sz w:val="24"/>
          <w:szCs w:val="24"/>
          <w:lang w:val="es-MX"/>
        </w:rPr>
      </w:pPr>
    </w:p>
    <w:p w14:paraId="606BD758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24313B37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0FB96435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5645F3B5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54A35845" w14:textId="77777777" w:rsidR="00772462" w:rsidRDefault="00772462" w:rsidP="00772462">
      <w:pPr>
        <w:tabs>
          <w:tab w:val="center" w:pos="5058"/>
        </w:tabs>
        <w:ind w:left="1276"/>
        <w:rPr>
          <w:rFonts w:ascii="Century Gothic" w:hAnsi="Century Gothic"/>
          <w:lang w:val="es-MX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70528" behindDoc="0" locked="0" layoutInCell="1" allowOverlap="1" wp14:anchorId="27353047" wp14:editId="3E89D26F">
                <wp:simplePos x="0" y="0"/>
                <wp:positionH relativeFrom="column">
                  <wp:posOffset>3587115</wp:posOffset>
                </wp:positionH>
                <wp:positionV relativeFrom="paragraph">
                  <wp:posOffset>106044</wp:posOffset>
                </wp:positionV>
                <wp:extent cx="1990725" cy="0"/>
                <wp:effectExtent l="0" t="0" r="9525" b="19050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0051C" id="AutoShape 6" o:spid="_x0000_s1026" type="#_x0000_t32" style="position:absolute;margin-left:282.45pt;margin-top:8.35pt;width:156.75pt;height:0;z-index:2516705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V5EHQIAADwEAAAOAAAAZHJzL2Uyb0RvYy54bWysU8GO2jAQvVfqP1i+s0loY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9504" behindDoc="0" locked="0" layoutInCell="1" allowOverlap="1" wp14:anchorId="485AC078" wp14:editId="5C9694C2">
                <wp:simplePos x="0" y="0"/>
                <wp:positionH relativeFrom="column">
                  <wp:posOffset>834390</wp:posOffset>
                </wp:positionH>
                <wp:positionV relativeFrom="paragraph">
                  <wp:posOffset>106044</wp:posOffset>
                </wp:positionV>
                <wp:extent cx="2095500" cy="0"/>
                <wp:effectExtent l="0" t="0" r="19050" b="19050"/>
                <wp:wrapNone/>
                <wp:docPr id="1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95FA5" id="AutoShape 5" o:spid="_x0000_s1026" type="#_x0000_t32" style="position:absolute;margin-left:65.7pt;margin-top:8.35pt;width:165pt;height:0;z-index:2516695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lang w:val="es-MX"/>
        </w:rPr>
        <w:tab/>
      </w:r>
    </w:p>
    <w:p w14:paraId="197E3007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190531AB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t xml:space="preserve">Firma del solicitante.                                                Firma de   Autorización                                 </w:t>
      </w:r>
    </w:p>
    <w:p w14:paraId="774F3EA4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36230B65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</w:p>
    <w:p w14:paraId="7978F83B" w14:textId="77777777" w:rsidR="00772462" w:rsidRDefault="00772462" w:rsidP="00772462">
      <w:pPr>
        <w:ind w:left="1276"/>
        <w:rPr>
          <w:rFonts w:ascii="Century Gothic" w:hAnsi="Century Gothic"/>
          <w:lang w:val="es-MX"/>
        </w:rPr>
      </w:pP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  <w:r>
        <w:rPr>
          <w:rFonts w:ascii="Century Gothic" w:hAnsi="Century Gothic"/>
          <w:lang w:val="es-MX"/>
        </w:rPr>
        <w:softHyphen/>
      </w:r>
    </w:p>
    <w:p w14:paraId="30D7E7C5" w14:textId="77777777" w:rsidR="00772462" w:rsidRPr="00B302F4" w:rsidRDefault="00772462" w:rsidP="00772462">
      <w:pPr>
        <w:jc w:val="center"/>
        <w:rPr>
          <w:rFonts w:ascii="Century Gothic" w:hAnsi="Century Gothic"/>
          <w:lang w:val="es-MX"/>
        </w:rPr>
      </w:pPr>
    </w:p>
    <w:p w14:paraId="3A04ADFF" w14:textId="77777777" w:rsidR="00772462" w:rsidRPr="00B302F4" w:rsidRDefault="00772462" w:rsidP="00B302F4">
      <w:pPr>
        <w:jc w:val="center"/>
        <w:rPr>
          <w:rFonts w:ascii="Century Gothic" w:hAnsi="Century Gothic"/>
          <w:lang w:val="es-MX"/>
        </w:rPr>
      </w:pPr>
    </w:p>
    <w:sectPr w:rsidR="00772462" w:rsidRPr="00B302F4" w:rsidSect="00B44FAA">
      <w:headerReference w:type="default" r:id="rId10"/>
      <w:pgSz w:w="12242" w:h="15842"/>
      <w:pgMar w:top="2269" w:right="1701" w:bottom="1418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F5B826" w14:textId="77777777" w:rsidR="00C31532" w:rsidRDefault="00C31532" w:rsidP="0024199F">
      <w:r>
        <w:separator/>
      </w:r>
    </w:p>
  </w:endnote>
  <w:endnote w:type="continuationSeparator" w:id="0">
    <w:p w14:paraId="51A65806" w14:textId="77777777" w:rsidR="00C31532" w:rsidRDefault="00C31532" w:rsidP="00241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altName w:val="Lucida Bright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2817DB" w14:textId="77777777" w:rsidR="00C31532" w:rsidRDefault="00C31532" w:rsidP="0024199F">
      <w:r>
        <w:separator/>
      </w:r>
    </w:p>
  </w:footnote>
  <w:footnote w:type="continuationSeparator" w:id="0">
    <w:p w14:paraId="74596AEC" w14:textId="77777777" w:rsidR="00C31532" w:rsidRDefault="00C31532" w:rsidP="002419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D3AC26" w14:textId="77777777" w:rsidR="0024199F" w:rsidRDefault="00B44FAA">
    <w:pPr>
      <w:pStyle w:val="Encabezado"/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2D3AC27" wp14:editId="72D3AC28">
              <wp:simplePos x="0" y="0"/>
              <wp:positionH relativeFrom="margin">
                <wp:posOffset>85725</wp:posOffset>
              </wp:positionH>
              <wp:positionV relativeFrom="paragraph">
                <wp:posOffset>645160</wp:posOffset>
              </wp:positionV>
              <wp:extent cx="2000250" cy="34290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0025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14:paraId="72D3AC38" w14:textId="77777777" w:rsidR="0024199F" w:rsidRPr="004B427C" w:rsidRDefault="00B44FAA">
                          <w:pPr>
                            <w:rPr>
                              <w:rFonts w:ascii="Century Gothic" w:hAnsi="Century Gothic"/>
                              <w:b/>
                              <w:color w:val="0092D2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color w:val="0092D2"/>
                            </w:rPr>
                            <w:t>www.ecnautomation.com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2D3AC27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6.75pt;margin-top:50.8pt;width:157.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" filled="f" stroked="f">
              <v:textbox>
                <w:txbxContent>
                  <w:p w14:paraId="72D3AC38" w14:textId="77777777" w:rsidR="0024199F" w:rsidRPr="004B427C" w:rsidRDefault="00B44FAA">
                    <w:pPr>
                      <w:rPr>
                        <w:rFonts w:ascii="Century Gothic" w:hAnsi="Century Gothic"/>
                        <w:b/>
                        <w:color w:val="0092D2"/>
                      </w:rPr>
                    </w:pPr>
                    <w:r>
                      <w:rPr>
                        <w:rFonts w:ascii="Century Gothic" w:hAnsi="Century Gothic"/>
                        <w:b/>
                        <w:color w:val="0092D2"/>
                      </w:rPr>
                      <w:t>www.ecnautomation.com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71D6">
      <w:rPr>
        <w:noProof/>
        <w:lang w:val="es-E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2D3AC29" wp14:editId="72D3AC2A">
              <wp:simplePos x="0" y="0"/>
              <wp:positionH relativeFrom="column">
                <wp:posOffset>-342265</wp:posOffset>
              </wp:positionH>
              <wp:positionV relativeFrom="paragraph">
                <wp:posOffset>2164715</wp:posOffset>
              </wp:positionV>
              <wp:extent cx="1143000" cy="502920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3000" cy="502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14:paraId="72D3AC39" w14:textId="77777777" w:rsidR="0024199F" w:rsidRPr="00B302F4" w:rsidRDefault="00B302F4">
                          <w:pPr>
                            <w:rPr>
                              <w:rFonts w:ascii="Century Gothic" w:hAnsi="Century Gothic"/>
                              <w:color w:val="808080" w:themeColor="background1" w:themeShade="80"/>
                              <w:sz w:val="114"/>
                              <w:szCs w:val="114"/>
                              <w:lang w:val="es-MX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FFFFFF" w:themeColor="background1"/>
                              <w:sz w:val="114"/>
                              <w:szCs w:val="114"/>
                              <w:lang w:val="es-MX"/>
                            </w:rPr>
                            <w:t>SOLICI</w:t>
                          </w:r>
                          <w:r>
                            <w:rPr>
                              <w:rFonts w:ascii="Century Gothic" w:hAnsi="Century Gothic"/>
                              <w:color w:val="808080" w:themeColor="background1" w:themeShade="80"/>
                              <w:sz w:val="114"/>
                              <w:szCs w:val="114"/>
                              <w:lang w:val="es-MX"/>
                            </w:rPr>
                            <w:t>TUD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2D3AC29" id="Cuadro de texto 5" o:spid="_x0000_s1028" type="#_x0000_t202" style="position:absolute;margin-left:-26.95pt;margin-top:170.45pt;width:90pt;height:39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" filled="f" stroked="f">
              <v:textbox style="layout-flow:vertical;mso-layout-flow-alt:bottom-to-top">
                <w:txbxContent>
                  <w:p w14:paraId="72D3AC39" w14:textId="77777777" w:rsidR="0024199F" w:rsidRPr="00B302F4" w:rsidRDefault="00B302F4">
                    <w:pPr>
                      <w:rPr>
                        <w:rFonts w:ascii="Century Gothic" w:hAnsi="Century Gothic"/>
                        <w:color w:val="808080" w:themeColor="background1" w:themeShade="80"/>
                        <w:sz w:val="114"/>
                        <w:szCs w:val="114"/>
                        <w:lang w:val="es-MX"/>
                      </w:rPr>
                    </w:pPr>
                    <w:r>
                      <w:rPr>
                        <w:rFonts w:ascii="Century Gothic" w:hAnsi="Century Gothic"/>
                        <w:color w:val="FFFFFF" w:themeColor="background1"/>
                        <w:sz w:val="114"/>
                        <w:szCs w:val="114"/>
                        <w:lang w:val="es-MX"/>
                      </w:rPr>
                      <w:t>SOLICI</w:t>
                    </w:r>
                    <w:r>
                      <w:rPr>
                        <w:rFonts w:ascii="Century Gothic" w:hAnsi="Century Gothic"/>
                        <w:color w:val="808080" w:themeColor="background1" w:themeShade="80"/>
                        <w:sz w:val="114"/>
                        <w:szCs w:val="114"/>
                        <w:lang w:val="es-MX"/>
                      </w:rPr>
                      <w:t>TUD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S"/>
      </w:rPr>
      <w:drawing>
        <wp:inline distT="0" distB="0" distL="0" distR="0" wp14:anchorId="72D3AC2B" wp14:editId="72D3AC2C">
          <wp:extent cx="2057400" cy="658879"/>
          <wp:effectExtent l="0" t="0" r="0" b="8255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 ecn automati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3291" cy="6735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61EC5">
      <w:rPr>
        <w:noProof/>
        <w:lang w:val="es-ES"/>
      </w:rPr>
      <w:drawing>
        <wp:anchor distT="0" distB="0" distL="114300" distR="114300" simplePos="0" relativeHeight="251655680" behindDoc="1" locked="0" layoutInCell="1" allowOverlap="1" wp14:anchorId="72D3AC2D" wp14:editId="72D3AC2E">
          <wp:simplePos x="0" y="0"/>
          <wp:positionH relativeFrom="column">
            <wp:posOffset>-354965</wp:posOffset>
          </wp:positionH>
          <wp:positionV relativeFrom="paragraph">
            <wp:posOffset>1021715</wp:posOffset>
          </wp:positionV>
          <wp:extent cx="1041400" cy="8661400"/>
          <wp:effectExtent l="19050" t="0" r="635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1400" cy="8661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61EC5">
      <w:rPr>
        <w:noProof/>
        <w:lang w:val="es-ES"/>
      </w:rPr>
      <w:drawing>
        <wp:anchor distT="0" distB="0" distL="114300" distR="114300" simplePos="0" relativeHeight="251659776" behindDoc="1" locked="0" layoutInCell="1" allowOverlap="1" wp14:anchorId="72D3AC2F" wp14:editId="72D3AC30">
          <wp:simplePos x="0" y="0"/>
          <wp:positionH relativeFrom="column">
            <wp:posOffset>-354965</wp:posOffset>
          </wp:positionH>
          <wp:positionV relativeFrom="paragraph">
            <wp:posOffset>3828415</wp:posOffset>
          </wp:positionV>
          <wp:extent cx="1028700" cy="5880100"/>
          <wp:effectExtent l="19050" t="0" r="0" b="0"/>
          <wp:wrapNone/>
          <wp:docPr id="1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880100"/>
                  </a:xfrm>
                  <a:prstGeom prst="rect">
                    <a:avLst/>
                  </a:prstGeom>
                  <a:solidFill>
                    <a:srgbClr val="0092D2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8FE"/>
    <w:rsid w:val="00017450"/>
    <w:rsid w:val="00035ACC"/>
    <w:rsid w:val="000619BA"/>
    <w:rsid w:val="00085728"/>
    <w:rsid w:val="000C4A5D"/>
    <w:rsid w:val="000F0BD0"/>
    <w:rsid w:val="001A0B1C"/>
    <w:rsid w:val="001D18BC"/>
    <w:rsid w:val="001D559F"/>
    <w:rsid w:val="00234852"/>
    <w:rsid w:val="0024199F"/>
    <w:rsid w:val="002578FE"/>
    <w:rsid w:val="002959D2"/>
    <w:rsid w:val="0031399B"/>
    <w:rsid w:val="003C1B9C"/>
    <w:rsid w:val="003D64A4"/>
    <w:rsid w:val="003D7F84"/>
    <w:rsid w:val="003E4545"/>
    <w:rsid w:val="00420AC3"/>
    <w:rsid w:val="004663D2"/>
    <w:rsid w:val="004B427C"/>
    <w:rsid w:val="004E4ADF"/>
    <w:rsid w:val="004F0865"/>
    <w:rsid w:val="005253DC"/>
    <w:rsid w:val="005F4A69"/>
    <w:rsid w:val="006362F8"/>
    <w:rsid w:val="00661EC5"/>
    <w:rsid w:val="00674C30"/>
    <w:rsid w:val="006C0BC1"/>
    <w:rsid w:val="006D5788"/>
    <w:rsid w:val="006D660B"/>
    <w:rsid w:val="006F6C67"/>
    <w:rsid w:val="00763806"/>
    <w:rsid w:val="00772462"/>
    <w:rsid w:val="0078411D"/>
    <w:rsid w:val="007B35F7"/>
    <w:rsid w:val="00816E92"/>
    <w:rsid w:val="008A46A0"/>
    <w:rsid w:val="008C6F1B"/>
    <w:rsid w:val="009039E6"/>
    <w:rsid w:val="00966EE7"/>
    <w:rsid w:val="00982507"/>
    <w:rsid w:val="009D7CBA"/>
    <w:rsid w:val="00A200DB"/>
    <w:rsid w:val="00AB671A"/>
    <w:rsid w:val="00B302F4"/>
    <w:rsid w:val="00B44FAA"/>
    <w:rsid w:val="00B5382E"/>
    <w:rsid w:val="00BE1713"/>
    <w:rsid w:val="00BF33A8"/>
    <w:rsid w:val="00BF3F34"/>
    <w:rsid w:val="00C16A2A"/>
    <w:rsid w:val="00C31532"/>
    <w:rsid w:val="00C5482C"/>
    <w:rsid w:val="00D45964"/>
    <w:rsid w:val="00D671D6"/>
    <w:rsid w:val="00DA73E0"/>
    <w:rsid w:val="00DC660D"/>
    <w:rsid w:val="00E67630"/>
    <w:rsid w:val="00EB0481"/>
    <w:rsid w:val="00ED06A0"/>
    <w:rsid w:val="00F125A4"/>
    <w:rsid w:val="00F13757"/>
    <w:rsid w:val="00F26489"/>
    <w:rsid w:val="00FC1ED1"/>
    <w:rsid w:val="00FE7C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2D3ABF5"/>
  <w15:docId w15:val="{4E7B84A4-BDEB-42C8-8F5A-D7CC8AF1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02F4"/>
    <w:rPr>
      <w:rFonts w:ascii="Times New Roman" w:eastAsia="Times New Roman" w:hAnsi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99F"/>
    <w:pPr>
      <w:tabs>
        <w:tab w:val="center" w:pos="4252"/>
        <w:tab w:val="right" w:pos="8504"/>
      </w:tabs>
    </w:pPr>
    <w:rPr>
      <w:rFonts w:ascii="Cambria" w:eastAsia="MS Mincho" w:hAnsi="Cambria"/>
      <w:sz w:val="24"/>
      <w:szCs w:val="24"/>
      <w:lang w:val="es-ES_tradnl"/>
    </w:rPr>
  </w:style>
  <w:style w:type="character" w:customStyle="1" w:styleId="EncabezadoCar">
    <w:name w:val="Encabezado Car"/>
    <w:basedOn w:val="Fuentedeprrafopredeter"/>
    <w:link w:val="Encabezado"/>
    <w:uiPriority w:val="99"/>
    <w:rsid w:val="0024199F"/>
  </w:style>
  <w:style w:type="paragraph" w:styleId="Piedepgina">
    <w:name w:val="footer"/>
    <w:basedOn w:val="Normal"/>
    <w:link w:val="PiedepginaCar"/>
    <w:uiPriority w:val="99"/>
    <w:unhideWhenUsed/>
    <w:rsid w:val="0024199F"/>
    <w:pPr>
      <w:tabs>
        <w:tab w:val="center" w:pos="4252"/>
        <w:tab w:val="right" w:pos="8504"/>
      </w:tabs>
    </w:pPr>
    <w:rPr>
      <w:rFonts w:ascii="Cambria" w:eastAsia="MS Mincho" w:hAnsi="Cambria"/>
      <w:sz w:val="24"/>
      <w:szCs w:val="24"/>
      <w:lang w:val="es-ES_tradn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4199F"/>
  </w:style>
  <w:style w:type="paragraph" w:styleId="Textodeglobo">
    <w:name w:val="Balloon Text"/>
    <w:basedOn w:val="Normal"/>
    <w:link w:val="TextodegloboCar"/>
    <w:uiPriority w:val="99"/>
    <w:semiHidden/>
    <w:unhideWhenUsed/>
    <w:rsid w:val="0024199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24199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rsid w:val="00B302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\Downloads\Formato%20editable%20(2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A43DD07D1C2AC4082FCDE7B03C157A2" ma:contentTypeVersion="10" ma:contentTypeDescription="Crear nuevo documento." ma:contentTypeScope="" ma:versionID="35aa666fea9f336ec5bcbbf689fbdee7">
  <xsd:schema xmlns:xsd="http://www.w3.org/2001/XMLSchema" xmlns:xs="http://www.w3.org/2001/XMLSchema" xmlns:p="http://schemas.microsoft.com/office/2006/metadata/properties" xmlns:ns3="3ea63e2d-21c2-4207-81a8-c0931cb3b13b" xmlns:ns4="7df8de86-3fc1-4e44-96a3-a3590b168996" targetNamespace="http://schemas.microsoft.com/office/2006/metadata/properties" ma:root="true" ma:fieldsID="4a4d2f78904682544801861394673664" ns3:_="" ns4:_="">
    <xsd:import namespace="3ea63e2d-21c2-4207-81a8-c0931cb3b13b"/>
    <xsd:import namespace="7df8de86-3fc1-4e44-96a3-a3590b1689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63e2d-21c2-4207-81a8-c0931cb3b1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8de86-3fc1-4e44-96a3-a3590b16899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DE15717-43CD-4369-AE16-22669D4BC3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520988-4962-4EF0-A0C4-B0D5A7A666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9DD9C7-3A86-4B95-B828-AFD8D95A16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a63e2d-21c2-4207-81a8-c0931cb3b13b"/>
    <ds:schemaRef ds:uri="7df8de86-3fc1-4e44-96a3-a3590b168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D9DD0D-14D0-445D-AC49-4C8EFF111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editable (2)</Template>
  <TotalTime>5</TotalTime>
  <Pages>3</Pages>
  <Words>214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Office</Company>
  <LinksUpToDate>false</LinksUpToDate>
  <CharactersWithSpaces>1391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ESTADISTICAS</dc:creator>
  <cp:lastModifiedBy>Kaori</cp:lastModifiedBy>
  <cp:revision>2</cp:revision>
  <dcterms:created xsi:type="dcterms:W3CDTF">2021-06-03T18:26:00Z</dcterms:created>
  <dcterms:modified xsi:type="dcterms:W3CDTF">2021-06-03T18:26:00Z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0x0101001A43DD07D1C2AC4082FCDE7B03C157A2</vt:lpwstr>
  </property>
</Properties>
</file>